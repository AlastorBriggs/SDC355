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93E" w14:textId="305BE667" w:rsidR="0087687E" w:rsidRDefault="004D33A5" w:rsidP="0087687E">
      <w:pPr>
        <w:pStyle w:val="Title"/>
      </w:pPr>
      <w:r>
        <w:t>Performance Assessment</w:t>
      </w:r>
      <w:r w:rsidR="0087687E">
        <w:t xml:space="preserve"> Report</w:t>
      </w:r>
    </w:p>
    <w:p w14:paraId="5DAE68B0" w14:textId="77777777" w:rsidR="0087687E" w:rsidRDefault="0087687E" w:rsidP="0087687E">
      <w:r>
        <w:t>Use this template to document your work as you complete your assignment.</w:t>
      </w:r>
    </w:p>
    <w:p w14:paraId="06F307A0" w14:textId="77777777" w:rsidR="0087687E" w:rsidRDefault="0087687E" w:rsidP="0087687E">
      <w:pPr>
        <w:pStyle w:val="Heading1"/>
      </w:pPr>
      <w:r>
        <w:t>Your Information</w:t>
      </w:r>
    </w:p>
    <w:p w14:paraId="347836E1" w14:textId="77777777" w:rsidR="0087687E" w:rsidRDefault="0087687E" w:rsidP="0087687E">
      <w:r>
        <w:t xml:space="preserve">Your Name: </w:t>
      </w:r>
    </w:p>
    <w:p w14:paraId="02DE2099" w14:textId="77777777" w:rsidR="0087687E" w:rsidRDefault="0087687E" w:rsidP="0087687E">
      <w:r>
        <w:t xml:space="preserve">Assignment Title: </w:t>
      </w:r>
    </w:p>
    <w:p w14:paraId="1E952C4E" w14:textId="6E678C53" w:rsidR="0087687E" w:rsidRDefault="004D33A5" w:rsidP="0087687E">
      <w:pPr>
        <w:pStyle w:val="Heading1"/>
      </w:pPr>
      <w:r>
        <w:t xml:space="preserve">Output </w:t>
      </w:r>
      <w:r w:rsidR="0087687E">
        <w:t>Screenshots</w:t>
      </w:r>
    </w:p>
    <w:p w14:paraId="5BD171F2" w14:textId="706126C7" w:rsidR="0087687E" w:rsidRDefault="0087687E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>the</w:t>
      </w:r>
      <w:r w:rsidR="00D833E5">
        <w:rPr>
          <w:i/>
        </w:rPr>
        <w:t xml:space="preserve"> required</w:t>
      </w:r>
      <w:r>
        <w:rPr>
          <w:i/>
        </w:rPr>
        <w:t xml:space="preserve">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  <w:r w:rsidR="001149C8">
        <w:rPr>
          <w:i/>
        </w:rPr>
        <w:t xml:space="preserve"> Be sure to include your computer system date and time.</w:t>
      </w:r>
    </w:p>
    <w:p w14:paraId="45650039" w14:textId="1F0F54E8" w:rsidR="00C07926" w:rsidRDefault="00C07926" w:rsidP="0087687E"/>
    <w:p w14:paraId="5964C759" w14:textId="2A391E3A" w:rsidR="00C9255E" w:rsidRDefault="00C9255E" w:rsidP="0087687E"/>
    <w:p w14:paraId="051D85D6" w14:textId="6C4957A8" w:rsidR="003B3BD8" w:rsidRDefault="003B3BD8" w:rsidP="0087687E"/>
    <w:p w14:paraId="64A1CD49" w14:textId="77777777" w:rsidR="00D833E5" w:rsidRDefault="00D833E5" w:rsidP="0087687E"/>
    <w:p w14:paraId="4FA3F09A" w14:textId="73CA933F" w:rsidR="004D33A5" w:rsidRDefault="004D33A5" w:rsidP="004D33A5">
      <w:pPr>
        <w:pStyle w:val="Heading1"/>
      </w:pPr>
      <w:r>
        <w:t>Code Screenshots</w:t>
      </w:r>
    </w:p>
    <w:p w14:paraId="025C3648" w14:textId="209FC2F5" w:rsidR="004D33A5" w:rsidRDefault="00D833E5" w:rsidP="004D33A5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 xml:space="preserve">the required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</w:p>
    <w:p w14:paraId="6540708A" w14:textId="77777777" w:rsidR="00D833E5" w:rsidRDefault="00D833E5" w:rsidP="004D33A5">
      <w:pPr>
        <w:rPr>
          <w:iCs/>
        </w:rPr>
      </w:pPr>
    </w:p>
    <w:p w14:paraId="77D92712" w14:textId="7F4B8F5B" w:rsidR="00CB6257" w:rsidRDefault="00E93066" w:rsidP="004D33A5">
      <w:pPr>
        <w:rPr>
          <w:iCs/>
        </w:rPr>
      </w:pPr>
      <w:r w:rsidRPr="00E93066">
        <w:rPr>
          <w:iCs/>
        </w:rPr>
        <w:lastRenderedPageBreak/>
        <w:drawing>
          <wp:inline distT="0" distB="0" distL="0" distR="0" wp14:anchorId="10C78ACD" wp14:editId="6528F715">
            <wp:extent cx="5852160" cy="3657600"/>
            <wp:effectExtent l="0" t="0" r="0" b="0"/>
            <wp:docPr id="19056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2377" w14:textId="138477AE" w:rsidR="003232E8" w:rsidRDefault="003232E8" w:rsidP="004D33A5">
      <w:pPr>
        <w:rPr>
          <w:iCs/>
        </w:rPr>
      </w:pPr>
      <w:r w:rsidRPr="003232E8">
        <w:rPr>
          <w:iCs/>
        </w:rPr>
        <w:drawing>
          <wp:inline distT="0" distB="0" distL="0" distR="0" wp14:anchorId="5BF0159E" wp14:editId="4BB209CC">
            <wp:extent cx="5852160" cy="3657600"/>
            <wp:effectExtent l="0" t="0" r="0" b="0"/>
            <wp:docPr id="15135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EECC" w14:textId="512342C2" w:rsidR="003232E8" w:rsidRDefault="003232E8" w:rsidP="004D33A5">
      <w:pPr>
        <w:rPr>
          <w:iCs/>
        </w:rPr>
      </w:pPr>
      <w:r w:rsidRPr="003232E8">
        <w:rPr>
          <w:iCs/>
        </w:rPr>
        <w:lastRenderedPageBreak/>
        <w:drawing>
          <wp:inline distT="0" distB="0" distL="0" distR="0" wp14:anchorId="50C4E591" wp14:editId="04D80CEF">
            <wp:extent cx="5852160" cy="3657600"/>
            <wp:effectExtent l="0" t="0" r="0" b="0"/>
            <wp:docPr id="14216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74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E7C" w14:textId="3B8BE1B8" w:rsidR="009D714B" w:rsidRPr="00D833E5" w:rsidRDefault="009D714B" w:rsidP="004D33A5">
      <w:pPr>
        <w:rPr>
          <w:iCs/>
        </w:rPr>
      </w:pPr>
      <w:r w:rsidRPr="009D714B">
        <w:rPr>
          <w:iCs/>
        </w:rPr>
        <w:drawing>
          <wp:inline distT="0" distB="0" distL="0" distR="0" wp14:anchorId="005F32C1" wp14:editId="49291AB4">
            <wp:extent cx="5852160" cy="3657600"/>
            <wp:effectExtent l="0" t="0" r="0" b="0"/>
            <wp:docPr id="176710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9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14B" w:rsidRPr="00D833E5" w:rsidSect="00651F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5846" w14:textId="77777777" w:rsidR="00DA12D2" w:rsidRDefault="00DA12D2" w:rsidP="00560AD0">
      <w:pPr>
        <w:spacing w:before="0" w:after="0"/>
      </w:pPr>
      <w:r>
        <w:separator/>
      </w:r>
    </w:p>
  </w:endnote>
  <w:endnote w:type="continuationSeparator" w:id="0">
    <w:p w14:paraId="38E89C84" w14:textId="77777777" w:rsidR="00DA12D2" w:rsidRDefault="00DA12D2" w:rsidP="00560AD0">
      <w:pPr>
        <w:spacing w:before="0" w:after="0"/>
      </w:pPr>
      <w:r>
        <w:continuationSeparator/>
      </w:r>
    </w:p>
  </w:endnote>
  <w:endnote w:type="continuationNotice" w:id="1">
    <w:p w14:paraId="199DCEBC" w14:textId="77777777" w:rsidR="00DA12D2" w:rsidRDefault="00DA12D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6386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4C40C4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3A8B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E8EA" w14:textId="77777777" w:rsidR="00DA12D2" w:rsidRDefault="00DA12D2" w:rsidP="00560AD0">
      <w:pPr>
        <w:spacing w:before="0" w:after="0"/>
      </w:pPr>
      <w:r>
        <w:separator/>
      </w:r>
    </w:p>
  </w:footnote>
  <w:footnote w:type="continuationSeparator" w:id="0">
    <w:p w14:paraId="38F20106" w14:textId="77777777" w:rsidR="00DA12D2" w:rsidRDefault="00DA12D2" w:rsidP="00560AD0">
      <w:pPr>
        <w:spacing w:before="0" w:after="0"/>
      </w:pPr>
      <w:r>
        <w:continuationSeparator/>
      </w:r>
    </w:p>
  </w:footnote>
  <w:footnote w:type="continuationNotice" w:id="1">
    <w:p w14:paraId="15F38108" w14:textId="77777777" w:rsidR="00DA12D2" w:rsidRDefault="00DA12D2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8CF5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B8B3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EAB19A" wp14:editId="04AC56A9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6676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CF4257"/>
    <w:rsid w:val="00000AB2"/>
    <w:rsid w:val="000304EA"/>
    <w:rsid w:val="00032674"/>
    <w:rsid w:val="00047377"/>
    <w:rsid w:val="000A72B5"/>
    <w:rsid w:val="000D75EC"/>
    <w:rsid w:val="000E1C1B"/>
    <w:rsid w:val="000F572F"/>
    <w:rsid w:val="001149C8"/>
    <w:rsid w:val="0012287D"/>
    <w:rsid w:val="00130BE9"/>
    <w:rsid w:val="00134B18"/>
    <w:rsid w:val="00134E60"/>
    <w:rsid w:val="00146063"/>
    <w:rsid w:val="00147779"/>
    <w:rsid w:val="00155519"/>
    <w:rsid w:val="001760DE"/>
    <w:rsid w:val="001E118C"/>
    <w:rsid w:val="001F387C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232E8"/>
    <w:rsid w:val="00336AB8"/>
    <w:rsid w:val="00342A95"/>
    <w:rsid w:val="00344A4B"/>
    <w:rsid w:val="003656C6"/>
    <w:rsid w:val="00390DB9"/>
    <w:rsid w:val="003B3BD8"/>
    <w:rsid w:val="003B3C7D"/>
    <w:rsid w:val="003F4C11"/>
    <w:rsid w:val="003F5606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70289"/>
    <w:rsid w:val="004D33A5"/>
    <w:rsid w:val="004E7A88"/>
    <w:rsid w:val="004F36C5"/>
    <w:rsid w:val="005264E8"/>
    <w:rsid w:val="00547F2A"/>
    <w:rsid w:val="00560AD0"/>
    <w:rsid w:val="005765E6"/>
    <w:rsid w:val="005A1825"/>
    <w:rsid w:val="005A3504"/>
    <w:rsid w:val="005C2E50"/>
    <w:rsid w:val="005D0D7B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D7262"/>
    <w:rsid w:val="006F28EA"/>
    <w:rsid w:val="007021FE"/>
    <w:rsid w:val="00715A46"/>
    <w:rsid w:val="0074517B"/>
    <w:rsid w:val="00750417"/>
    <w:rsid w:val="00771F3D"/>
    <w:rsid w:val="00793580"/>
    <w:rsid w:val="007A4911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45B6"/>
    <w:rsid w:val="00995A7F"/>
    <w:rsid w:val="009D714B"/>
    <w:rsid w:val="00A1718C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D740C"/>
    <w:rsid w:val="00C07926"/>
    <w:rsid w:val="00C1209A"/>
    <w:rsid w:val="00C339B8"/>
    <w:rsid w:val="00C34179"/>
    <w:rsid w:val="00C3463C"/>
    <w:rsid w:val="00C52781"/>
    <w:rsid w:val="00C9255E"/>
    <w:rsid w:val="00CA47B8"/>
    <w:rsid w:val="00CB59E3"/>
    <w:rsid w:val="00CB6257"/>
    <w:rsid w:val="00CD5704"/>
    <w:rsid w:val="00CE1253"/>
    <w:rsid w:val="00CF4257"/>
    <w:rsid w:val="00CF60A3"/>
    <w:rsid w:val="00D0604B"/>
    <w:rsid w:val="00D17EAB"/>
    <w:rsid w:val="00D2244F"/>
    <w:rsid w:val="00D303CE"/>
    <w:rsid w:val="00D4266E"/>
    <w:rsid w:val="00D54F05"/>
    <w:rsid w:val="00D77227"/>
    <w:rsid w:val="00D833E5"/>
    <w:rsid w:val="00DA12D2"/>
    <w:rsid w:val="00DA5EEE"/>
    <w:rsid w:val="00DE1B89"/>
    <w:rsid w:val="00DF5D26"/>
    <w:rsid w:val="00E003BB"/>
    <w:rsid w:val="00E35FC1"/>
    <w:rsid w:val="00E570D4"/>
    <w:rsid w:val="00E573F3"/>
    <w:rsid w:val="00E67266"/>
    <w:rsid w:val="00E726E8"/>
    <w:rsid w:val="00E816D5"/>
    <w:rsid w:val="00E93066"/>
    <w:rsid w:val="00EA2254"/>
    <w:rsid w:val="00EA51CE"/>
    <w:rsid w:val="00EB3ECF"/>
    <w:rsid w:val="00EB4128"/>
    <w:rsid w:val="00F1537F"/>
    <w:rsid w:val="00F20D2B"/>
    <w:rsid w:val="00F7174C"/>
    <w:rsid w:val="00F86918"/>
    <w:rsid w:val="00FA4EF3"/>
    <w:rsid w:val="00FA5ADB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F905"/>
  <w14:defaultImageDpi w14:val="32767"/>
  <w15:chartTrackingRefBased/>
  <w15:docId w15:val="{9C8C9439-0C22-4C24-804C-D0D1D2E1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6566C-B70D-434F-8BEF-49A0D689C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7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Carmichael</dc:creator>
  <cp:keywords/>
  <dc:description/>
  <cp:lastModifiedBy>Tevin Donegan</cp:lastModifiedBy>
  <cp:revision>13</cp:revision>
  <cp:lastPrinted>2021-03-11T13:09:00Z</cp:lastPrinted>
  <dcterms:created xsi:type="dcterms:W3CDTF">2025-07-09T12:37:00Z</dcterms:created>
  <dcterms:modified xsi:type="dcterms:W3CDTF">2026-10-04T05:33:00Z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