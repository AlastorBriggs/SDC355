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B093E" w14:textId="33928053" w:rsidR="0087687E" w:rsidRDefault="00C94984" w:rsidP="0087687E">
      <w:pPr>
        <w:pStyle w:val="Title"/>
      </w:pPr>
      <w:r>
        <w:t>Guided Practice</w:t>
      </w:r>
      <w:r w:rsidR="0087687E">
        <w:t xml:space="preserve"> Report</w:t>
      </w:r>
    </w:p>
    <w:p w14:paraId="5DAE68B0" w14:textId="77777777" w:rsidR="0087687E" w:rsidRDefault="0087687E" w:rsidP="0087687E">
      <w:r>
        <w:t>Use this template to document your work as you complete your assignment.</w:t>
      </w:r>
    </w:p>
    <w:p w14:paraId="06F307A0" w14:textId="77777777" w:rsidR="0087687E" w:rsidRDefault="0087687E" w:rsidP="0087687E">
      <w:pPr>
        <w:pStyle w:val="Heading1"/>
      </w:pPr>
      <w:r>
        <w:t>Your Information</w:t>
      </w:r>
    </w:p>
    <w:p w14:paraId="347836E1" w14:textId="49F571C9" w:rsidR="0087687E" w:rsidRDefault="0087687E" w:rsidP="0087687E">
      <w:r>
        <w:t xml:space="preserve">Your Name: </w:t>
      </w:r>
      <w:r w:rsidR="00ED0EB0">
        <w:t>Tevin Donegan</w:t>
      </w:r>
    </w:p>
    <w:p w14:paraId="20CA9860" w14:textId="77777777" w:rsidR="00ED0EB0" w:rsidRPr="00ED0EB0" w:rsidRDefault="0087687E" w:rsidP="00ED0EB0">
      <w:r>
        <w:t xml:space="preserve">Assignment Title: </w:t>
      </w:r>
      <w:r w:rsidR="00ED0EB0" w:rsidRPr="00ED0EB0">
        <w:t>Variables and Dynamic HTML</w:t>
      </w:r>
    </w:p>
    <w:p w14:paraId="02DE2099" w14:textId="17447025" w:rsidR="0087687E" w:rsidRDefault="0087687E" w:rsidP="0087687E"/>
    <w:p w14:paraId="1E952C4E" w14:textId="1544CD91" w:rsidR="0087687E" w:rsidRDefault="0087687E" w:rsidP="0087687E">
      <w:pPr>
        <w:pStyle w:val="Heading1"/>
      </w:pPr>
      <w:r>
        <w:t>Screenshots</w:t>
      </w:r>
    </w:p>
    <w:p w14:paraId="5BD171F2" w14:textId="706126C7" w:rsidR="0087687E" w:rsidRDefault="0087687E" w:rsidP="0087687E">
      <w:pPr>
        <w:rPr>
          <w:i/>
        </w:rPr>
      </w:pPr>
      <w:r w:rsidRPr="00ED013E">
        <w:rPr>
          <w:i/>
        </w:rPr>
        <w:t>A</w:t>
      </w:r>
      <w:r>
        <w:rPr>
          <w:i/>
        </w:rPr>
        <w:t>s</w:t>
      </w:r>
      <w:r w:rsidRPr="00ED013E">
        <w:rPr>
          <w:i/>
        </w:rPr>
        <w:t xml:space="preserve"> you complete the procedure, add </w:t>
      </w:r>
      <w:r>
        <w:rPr>
          <w:i/>
        </w:rPr>
        <w:t>the</w:t>
      </w:r>
      <w:r w:rsidR="00D833E5">
        <w:rPr>
          <w:i/>
        </w:rPr>
        <w:t xml:space="preserve"> required</w:t>
      </w:r>
      <w:r>
        <w:rPr>
          <w:i/>
        </w:rPr>
        <w:t xml:space="preserve"> </w:t>
      </w:r>
      <w:r w:rsidRPr="00166D56">
        <w:rPr>
          <w:b/>
          <w:bCs/>
          <w:i/>
        </w:rPr>
        <w:t>screenshots</w:t>
      </w:r>
      <w:r>
        <w:rPr>
          <w:i/>
        </w:rPr>
        <w:t xml:space="preserve"> </w:t>
      </w:r>
      <w:r w:rsidRPr="00ED013E">
        <w:rPr>
          <w:i/>
        </w:rPr>
        <w:t>below.</w:t>
      </w:r>
      <w:r w:rsidR="001149C8">
        <w:rPr>
          <w:i/>
        </w:rPr>
        <w:t xml:space="preserve"> Be sure to include your computer system date and time.</w:t>
      </w:r>
    </w:p>
    <w:p w14:paraId="45650039" w14:textId="604D1153" w:rsidR="00C07926" w:rsidRDefault="00BC1760" w:rsidP="0087687E">
      <w:r w:rsidRPr="00BC1760">
        <w:drawing>
          <wp:inline distT="0" distB="0" distL="0" distR="0" wp14:anchorId="079E9125" wp14:editId="5C7FDC80">
            <wp:extent cx="5852160" cy="3289300"/>
            <wp:effectExtent l="0" t="0" r="0" b="6350"/>
            <wp:docPr id="165038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89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708A" w14:textId="77777777" w:rsidR="00D833E5" w:rsidRDefault="00D833E5" w:rsidP="004D33A5">
      <w:pPr>
        <w:rPr>
          <w:iCs/>
        </w:rPr>
      </w:pPr>
    </w:p>
    <w:p w14:paraId="473242F3" w14:textId="184BF7F1" w:rsidR="002B444A" w:rsidRDefault="002B444A" w:rsidP="004D33A5">
      <w:pPr>
        <w:rPr>
          <w:iCs/>
        </w:rPr>
      </w:pPr>
      <w:r w:rsidRPr="002B444A">
        <w:rPr>
          <w:iCs/>
        </w:rPr>
        <w:lastRenderedPageBreak/>
        <w:drawing>
          <wp:inline distT="0" distB="0" distL="0" distR="0" wp14:anchorId="3573989E" wp14:editId="2B07A3C5">
            <wp:extent cx="5852160" cy="3289300"/>
            <wp:effectExtent l="0" t="0" r="0" b="6350"/>
            <wp:docPr id="105764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45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0B5B" w14:textId="7ECE49B1" w:rsidR="00EF1B98" w:rsidRDefault="00EF1B98" w:rsidP="004D33A5">
      <w:pPr>
        <w:rPr>
          <w:iCs/>
        </w:rPr>
      </w:pPr>
      <w:r w:rsidRPr="00EF1B98">
        <w:rPr>
          <w:iCs/>
        </w:rPr>
        <w:drawing>
          <wp:inline distT="0" distB="0" distL="0" distR="0" wp14:anchorId="4AEDF64C" wp14:editId="15D160E9">
            <wp:extent cx="5852160" cy="3289300"/>
            <wp:effectExtent l="0" t="0" r="0" b="6350"/>
            <wp:docPr id="85015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51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2ED5" w14:textId="77777777" w:rsidR="00D833E5" w:rsidRPr="00D833E5" w:rsidRDefault="00D833E5" w:rsidP="004D33A5">
      <w:pPr>
        <w:rPr>
          <w:iCs/>
        </w:rPr>
      </w:pPr>
    </w:p>
    <w:sectPr w:rsidR="00D833E5" w:rsidRPr="00D833E5" w:rsidSect="00651FB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code="1"/>
      <w:pgMar w:top="1440" w:right="1440" w:bottom="1440" w:left="1440" w:header="1440" w:footer="144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AE82B" w14:textId="77777777" w:rsidR="00F7350B" w:rsidRDefault="00F7350B" w:rsidP="00560AD0">
      <w:pPr>
        <w:spacing w:before="0" w:after="0"/>
      </w:pPr>
      <w:r>
        <w:separator/>
      </w:r>
    </w:p>
  </w:endnote>
  <w:endnote w:type="continuationSeparator" w:id="0">
    <w:p w14:paraId="398E968F" w14:textId="77777777" w:rsidR="00F7350B" w:rsidRDefault="00F7350B" w:rsidP="00560AD0">
      <w:pPr>
        <w:spacing w:before="0" w:after="0"/>
      </w:pPr>
      <w:r>
        <w:continuationSeparator/>
      </w:r>
    </w:p>
  </w:endnote>
  <w:endnote w:type="continuationNotice" w:id="1">
    <w:p w14:paraId="6AAFE103" w14:textId="77777777" w:rsidR="00F7350B" w:rsidRDefault="00F7350B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36386" w14:textId="77777777" w:rsidR="001E118C" w:rsidRDefault="001E11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109580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94C40C4" w14:textId="77777777" w:rsidR="00CE1253" w:rsidRDefault="00CE125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13A8B" w14:textId="77777777" w:rsidR="001E118C" w:rsidRDefault="001E11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BE0F9" w14:textId="77777777" w:rsidR="00F7350B" w:rsidRDefault="00F7350B" w:rsidP="00560AD0">
      <w:pPr>
        <w:spacing w:before="0" w:after="0"/>
      </w:pPr>
      <w:r>
        <w:separator/>
      </w:r>
    </w:p>
  </w:footnote>
  <w:footnote w:type="continuationSeparator" w:id="0">
    <w:p w14:paraId="7FE29569" w14:textId="77777777" w:rsidR="00F7350B" w:rsidRDefault="00F7350B" w:rsidP="00560AD0">
      <w:pPr>
        <w:spacing w:before="0" w:after="0"/>
      </w:pPr>
      <w:r>
        <w:continuationSeparator/>
      </w:r>
    </w:p>
  </w:footnote>
  <w:footnote w:type="continuationNotice" w:id="1">
    <w:p w14:paraId="14744FD8" w14:textId="77777777" w:rsidR="00F7350B" w:rsidRDefault="00F7350B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B8CF5" w14:textId="77777777" w:rsidR="001E118C" w:rsidRDefault="001E11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5B8B3" w14:textId="77777777" w:rsidR="00560AD0" w:rsidRDefault="00560AD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6EAB19A" wp14:editId="04AC56A9">
          <wp:simplePos x="0" y="0"/>
          <wp:positionH relativeFrom="column">
            <wp:posOffset>-457200</wp:posOffset>
          </wp:positionH>
          <wp:positionV relativeFrom="paragraph">
            <wp:posOffset>-521335</wp:posOffset>
          </wp:positionV>
          <wp:extent cx="2551176" cy="521208"/>
          <wp:effectExtent l="0" t="0" r="1905" b="0"/>
          <wp:wrapSquare wrapText="bothSides"/>
          <wp:docPr id="1278424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51176" cy="5212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36676" w14:textId="77777777" w:rsidR="001E118C" w:rsidRDefault="001E11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937"/>
    <w:multiLevelType w:val="multilevel"/>
    <w:tmpl w:val="7AF8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06EF"/>
    <w:multiLevelType w:val="multilevel"/>
    <w:tmpl w:val="6ACE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4731E"/>
    <w:multiLevelType w:val="hybridMultilevel"/>
    <w:tmpl w:val="0D582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B4F9B"/>
    <w:multiLevelType w:val="hybridMultilevel"/>
    <w:tmpl w:val="0DD03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77FF3"/>
    <w:multiLevelType w:val="multilevel"/>
    <w:tmpl w:val="9D706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9128DF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311CA"/>
    <w:multiLevelType w:val="hybridMultilevel"/>
    <w:tmpl w:val="F24E4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993607"/>
    <w:multiLevelType w:val="hybridMultilevel"/>
    <w:tmpl w:val="35B8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987065"/>
    <w:multiLevelType w:val="multilevel"/>
    <w:tmpl w:val="82AC6A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349F0395"/>
    <w:multiLevelType w:val="hybridMultilevel"/>
    <w:tmpl w:val="17E29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D96627"/>
    <w:multiLevelType w:val="multilevel"/>
    <w:tmpl w:val="7CA2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40619E"/>
    <w:multiLevelType w:val="hybridMultilevel"/>
    <w:tmpl w:val="57E68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C87A75"/>
    <w:multiLevelType w:val="hybridMultilevel"/>
    <w:tmpl w:val="FA2854D8"/>
    <w:lvl w:ilvl="0" w:tplc="0B563C3A">
      <w:start w:val="1"/>
      <w:numFmt w:val="decimal"/>
      <w:lvlText w:val="%1."/>
      <w:lvlJc w:val="left"/>
      <w:pPr>
        <w:ind w:left="720" w:hanging="360"/>
      </w:pPr>
      <w:rPr>
        <w:rFonts w:ascii="Helvetica Neue" w:hAnsi="Helvetica Neue" w:hint="default"/>
        <w:color w:val="2D3748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735584"/>
    <w:multiLevelType w:val="hybridMultilevel"/>
    <w:tmpl w:val="2E2E2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390B8E"/>
    <w:multiLevelType w:val="hybridMultilevel"/>
    <w:tmpl w:val="36223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9E776E"/>
    <w:multiLevelType w:val="hybridMultilevel"/>
    <w:tmpl w:val="3104BC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DD819BA"/>
    <w:multiLevelType w:val="hybridMultilevel"/>
    <w:tmpl w:val="47A4D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491882"/>
    <w:multiLevelType w:val="hybridMultilevel"/>
    <w:tmpl w:val="EABA7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42283B"/>
    <w:multiLevelType w:val="multilevel"/>
    <w:tmpl w:val="DB2E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1673AD"/>
    <w:multiLevelType w:val="multilevel"/>
    <w:tmpl w:val="E792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3753E0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256952"/>
    <w:multiLevelType w:val="multilevel"/>
    <w:tmpl w:val="FDA0950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6630BA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62121D"/>
    <w:multiLevelType w:val="hybridMultilevel"/>
    <w:tmpl w:val="0DEA3B4A"/>
    <w:lvl w:ilvl="0" w:tplc="E1E80B6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9F6912"/>
    <w:multiLevelType w:val="multilevel"/>
    <w:tmpl w:val="6734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67086">
    <w:abstractNumId w:val="3"/>
  </w:num>
  <w:num w:numId="2" w16cid:durableId="1257177368">
    <w:abstractNumId w:val="12"/>
  </w:num>
  <w:num w:numId="3" w16cid:durableId="994574646">
    <w:abstractNumId w:val="6"/>
  </w:num>
  <w:num w:numId="4" w16cid:durableId="1986231101">
    <w:abstractNumId w:val="13"/>
  </w:num>
  <w:num w:numId="5" w16cid:durableId="682174521">
    <w:abstractNumId w:val="10"/>
  </w:num>
  <w:num w:numId="6" w16cid:durableId="320744112">
    <w:abstractNumId w:val="23"/>
  </w:num>
  <w:num w:numId="7" w16cid:durableId="996038126">
    <w:abstractNumId w:val="16"/>
  </w:num>
  <w:num w:numId="8" w16cid:durableId="74742967">
    <w:abstractNumId w:val="17"/>
  </w:num>
  <w:num w:numId="9" w16cid:durableId="62219970">
    <w:abstractNumId w:val="15"/>
  </w:num>
  <w:num w:numId="10" w16cid:durableId="1054281362">
    <w:abstractNumId w:val="11"/>
  </w:num>
  <w:num w:numId="11" w16cid:durableId="1917477807">
    <w:abstractNumId w:val="24"/>
  </w:num>
  <w:num w:numId="12" w16cid:durableId="966860696">
    <w:abstractNumId w:val="19"/>
  </w:num>
  <w:num w:numId="13" w16cid:durableId="2016878718">
    <w:abstractNumId w:val="9"/>
  </w:num>
  <w:num w:numId="14" w16cid:durableId="1157648801">
    <w:abstractNumId w:val="14"/>
  </w:num>
  <w:num w:numId="15" w16cid:durableId="28069069">
    <w:abstractNumId w:val="22"/>
  </w:num>
  <w:num w:numId="16" w16cid:durableId="102113482">
    <w:abstractNumId w:val="1"/>
  </w:num>
  <w:num w:numId="17" w16cid:durableId="1868058831">
    <w:abstractNumId w:val="20"/>
  </w:num>
  <w:num w:numId="18" w16cid:durableId="55517872">
    <w:abstractNumId w:val="4"/>
  </w:num>
  <w:num w:numId="19" w16cid:durableId="738746169">
    <w:abstractNumId w:val="5"/>
  </w:num>
  <w:num w:numId="20" w16cid:durableId="1539049765">
    <w:abstractNumId w:val="8"/>
  </w:num>
  <w:num w:numId="21" w16cid:durableId="1786267318">
    <w:abstractNumId w:val="21"/>
  </w:num>
  <w:num w:numId="22" w16cid:durableId="2128498606">
    <w:abstractNumId w:val="0"/>
  </w:num>
  <w:num w:numId="23" w16cid:durableId="507064661">
    <w:abstractNumId w:val="18"/>
  </w:num>
  <w:num w:numId="24" w16cid:durableId="723408353">
    <w:abstractNumId w:val="2"/>
  </w:num>
  <w:num w:numId="25" w16cid:durableId="1171918006">
    <w:abstractNumId w:val="11"/>
  </w:num>
  <w:num w:numId="26" w16cid:durableId="82319981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09905185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5867710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zNDExM7MwMDcxM7ZU0lEKTi0uzszPAykwrwUAH4EY4SwAAAA="/>
  </w:docVars>
  <w:rsids>
    <w:rsidRoot w:val="00CF4257"/>
    <w:rsid w:val="00000AB2"/>
    <w:rsid w:val="000304EA"/>
    <w:rsid w:val="00032674"/>
    <w:rsid w:val="00047377"/>
    <w:rsid w:val="00065A32"/>
    <w:rsid w:val="000A72B5"/>
    <w:rsid w:val="000D75EC"/>
    <w:rsid w:val="000E1C1B"/>
    <w:rsid w:val="000F572F"/>
    <w:rsid w:val="001149C8"/>
    <w:rsid w:val="0012287D"/>
    <w:rsid w:val="00130BE9"/>
    <w:rsid w:val="00134B18"/>
    <w:rsid w:val="00134E60"/>
    <w:rsid w:val="00146063"/>
    <w:rsid w:val="00147779"/>
    <w:rsid w:val="001760DE"/>
    <w:rsid w:val="001E118C"/>
    <w:rsid w:val="001F387C"/>
    <w:rsid w:val="00221EB3"/>
    <w:rsid w:val="00223620"/>
    <w:rsid w:val="00226EB4"/>
    <w:rsid w:val="0025002F"/>
    <w:rsid w:val="002566A2"/>
    <w:rsid w:val="00266C74"/>
    <w:rsid w:val="00276A31"/>
    <w:rsid w:val="00280DB9"/>
    <w:rsid w:val="00285C62"/>
    <w:rsid w:val="0029580B"/>
    <w:rsid w:val="002A0451"/>
    <w:rsid w:val="002B444A"/>
    <w:rsid w:val="002D695E"/>
    <w:rsid w:val="002E2A2F"/>
    <w:rsid w:val="00336AB8"/>
    <w:rsid w:val="00342A95"/>
    <w:rsid w:val="003656C6"/>
    <w:rsid w:val="00390DB9"/>
    <w:rsid w:val="003B3C7D"/>
    <w:rsid w:val="003F4C11"/>
    <w:rsid w:val="003F5606"/>
    <w:rsid w:val="00405844"/>
    <w:rsid w:val="004075B3"/>
    <w:rsid w:val="004147D3"/>
    <w:rsid w:val="00414D51"/>
    <w:rsid w:val="00424BD6"/>
    <w:rsid w:val="00425C5B"/>
    <w:rsid w:val="00433F65"/>
    <w:rsid w:val="00437C47"/>
    <w:rsid w:val="0046191F"/>
    <w:rsid w:val="00462CDF"/>
    <w:rsid w:val="00463F69"/>
    <w:rsid w:val="00470289"/>
    <w:rsid w:val="004D33A5"/>
    <w:rsid w:val="004E7A88"/>
    <w:rsid w:val="004F36C5"/>
    <w:rsid w:val="00547F2A"/>
    <w:rsid w:val="00560AD0"/>
    <w:rsid w:val="005765E6"/>
    <w:rsid w:val="005811D4"/>
    <w:rsid w:val="005A1825"/>
    <w:rsid w:val="005A3504"/>
    <w:rsid w:val="005C2E50"/>
    <w:rsid w:val="006132F2"/>
    <w:rsid w:val="00626D71"/>
    <w:rsid w:val="006623C9"/>
    <w:rsid w:val="00663D73"/>
    <w:rsid w:val="0066568D"/>
    <w:rsid w:val="00680A2C"/>
    <w:rsid w:val="00682ABC"/>
    <w:rsid w:val="006A5F76"/>
    <w:rsid w:val="006B21D6"/>
    <w:rsid w:val="006B377F"/>
    <w:rsid w:val="006D7262"/>
    <w:rsid w:val="006F28EA"/>
    <w:rsid w:val="007021FE"/>
    <w:rsid w:val="00715A46"/>
    <w:rsid w:val="0074517B"/>
    <w:rsid w:val="00750417"/>
    <w:rsid w:val="00771F3D"/>
    <w:rsid w:val="00793580"/>
    <w:rsid w:val="007A4911"/>
    <w:rsid w:val="007E7F2D"/>
    <w:rsid w:val="007F1D71"/>
    <w:rsid w:val="008216B7"/>
    <w:rsid w:val="00824E0B"/>
    <w:rsid w:val="00866D5F"/>
    <w:rsid w:val="0087687E"/>
    <w:rsid w:val="008A7CC9"/>
    <w:rsid w:val="008B22A3"/>
    <w:rsid w:val="008B75E2"/>
    <w:rsid w:val="008C63F3"/>
    <w:rsid w:val="0090743B"/>
    <w:rsid w:val="00956CCD"/>
    <w:rsid w:val="00957AFD"/>
    <w:rsid w:val="009778FA"/>
    <w:rsid w:val="00980943"/>
    <w:rsid w:val="009945B6"/>
    <w:rsid w:val="00995A7F"/>
    <w:rsid w:val="00A84C7C"/>
    <w:rsid w:val="00A857F8"/>
    <w:rsid w:val="00A8748F"/>
    <w:rsid w:val="00AA1954"/>
    <w:rsid w:val="00AB0FF0"/>
    <w:rsid w:val="00AB1C0D"/>
    <w:rsid w:val="00AF5075"/>
    <w:rsid w:val="00AF7796"/>
    <w:rsid w:val="00B0034C"/>
    <w:rsid w:val="00B06B52"/>
    <w:rsid w:val="00B16437"/>
    <w:rsid w:val="00B176DA"/>
    <w:rsid w:val="00B23428"/>
    <w:rsid w:val="00B36D75"/>
    <w:rsid w:val="00B7388F"/>
    <w:rsid w:val="00B821CF"/>
    <w:rsid w:val="00BA7274"/>
    <w:rsid w:val="00BC1760"/>
    <w:rsid w:val="00BD740C"/>
    <w:rsid w:val="00C07926"/>
    <w:rsid w:val="00C1209A"/>
    <w:rsid w:val="00C339B8"/>
    <w:rsid w:val="00C34179"/>
    <w:rsid w:val="00C3463C"/>
    <w:rsid w:val="00C52781"/>
    <w:rsid w:val="00C94984"/>
    <w:rsid w:val="00CA47B8"/>
    <w:rsid w:val="00CB59E3"/>
    <w:rsid w:val="00CD5704"/>
    <w:rsid w:val="00CE1253"/>
    <w:rsid w:val="00CF4257"/>
    <w:rsid w:val="00CF60A3"/>
    <w:rsid w:val="00D0604B"/>
    <w:rsid w:val="00D10613"/>
    <w:rsid w:val="00D17EAB"/>
    <w:rsid w:val="00D2244F"/>
    <w:rsid w:val="00D303CE"/>
    <w:rsid w:val="00D4266E"/>
    <w:rsid w:val="00D54F05"/>
    <w:rsid w:val="00D77227"/>
    <w:rsid w:val="00D833E5"/>
    <w:rsid w:val="00DA5EEE"/>
    <w:rsid w:val="00DE1B89"/>
    <w:rsid w:val="00DF5D26"/>
    <w:rsid w:val="00E003BB"/>
    <w:rsid w:val="00E35FC1"/>
    <w:rsid w:val="00E573F3"/>
    <w:rsid w:val="00E67266"/>
    <w:rsid w:val="00E726E8"/>
    <w:rsid w:val="00E816D5"/>
    <w:rsid w:val="00EA2254"/>
    <w:rsid w:val="00EA51CE"/>
    <w:rsid w:val="00EB4128"/>
    <w:rsid w:val="00ED0EB0"/>
    <w:rsid w:val="00EF1B98"/>
    <w:rsid w:val="00F20D2B"/>
    <w:rsid w:val="00F26EBA"/>
    <w:rsid w:val="00F7174C"/>
    <w:rsid w:val="00F7350B"/>
    <w:rsid w:val="00F86918"/>
    <w:rsid w:val="00FA4EF3"/>
    <w:rsid w:val="00FA5ADB"/>
    <w:rsid w:val="00FB2275"/>
    <w:rsid w:val="00FB7044"/>
    <w:rsid w:val="00FD750F"/>
    <w:rsid w:val="00FE3B11"/>
    <w:rsid w:val="1AB32268"/>
    <w:rsid w:val="36E0E3FC"/>
    <w:rsid w:val="64E828B3"/>
    <w:rsid w:val="7727E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BDF905"/>
  <w14:defaultImageDpi w14:val="32767"/>
  <w15:chartTrackingRefBased/>
  <w15:docId w15:val="{9C8C9439-0C22-4C24-804C-D0D1D2E10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60AD0"/>
    <w:pPr>
      <w:spacing w:before="120" w:after="120"/>
    </w:pPr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A8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A88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9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2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5C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85C62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4E7A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4E7A88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B176DA"/>
    <w:rPr>
      <w:color w:val="954F72" w:themeColor="followedHyperlink"/>
      <w:u w:val="single"/>
    </w:rPr>
  </w:style>
  <w:style w:type="paragraph" w:customStyle="1" w:styleId="Command-linesyntax">
    <w:name w:val="Command-line syntax"/>
    <w:basedOn w:val="ListParagraph"/>
    <w:uiPriority w:val="99"/>
    <w:qFormat/>
    <w:rsid w:val="00560AD0"/>
    <w:pPr>
      <w:pBdr>
        <w:top w:val="single" w:sz="4" w:space="10" w:color="F1F3F4"/>
        <w:left w:val="single" w:sz="4" w:space="10" w:color="F1F3F4"/>
        <w:bottom w:val="single" w:sz="4" w:space="10" w:color="F1F3F4"/>
        <w:right w:val="single" w:sz="4" w:space="10" w:color="F1F3F4"/>
      </w:pBdr>
      <w:shd w:val="clear" w:color="auto" w:fill="F1F3F4"/>
      <w:ind w:left="990"/>
      <w:contextualSpacing w:val="0"/>
    </w:pPr>
    <w:rPr>
      <w:rFonts w:ascii="Consolas" w:eastAsiaTheme="minorHAnsi" w:hAnsi="Consolas" w:cstheme="minorBidi"/>
      <w:color w:val="404040" w:themeColor="text1" w:themeTint="BF"/>
      <w:shd w:val="clear" w:color="auto" w:fill="F1F3F4"/>
    </w:rPr>
  </w:style>
  <w:style w:type="character" w:styleId="CommentReference">
    <w:name w:val="annotation reference"/>
    <w:basedOn w:val="DefaultParagraphFont"/>
    <w:uiPriority w:val="99"/>
    <w:semiHidden/>
    <w:unhideWhenUsed/>
    <w:rsid w:val="00BD74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74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740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74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740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740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40C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C07926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92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0792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926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C07926"/>
    <w:rPr>
      <w:i/>
      <w:iCs/>
    </w:rPr>
  </w:style>
  <w:style w:type="paragraph" w:customStyle="1" w:styleId="ic-flash-info">
    <w:name w:val="ic-flash-info"/>
    <w:basedOn w:val="Normal"/>
    <w:rsid w:val="00C07926"/>
    <w:pPr>
      <w:spacing w:before="100" w:beforeAutospacing="1" w:after="100" w:afterAutospacing="1"/>
    </w:pPr>
  </w:style>
  <w:style w:type="character" w:styleId="IntenseEmphasis">
    <w:name w:val="Intense Emphasis"/>
    <w:basedOn w:val="DefaultParagraphFont"/>
    <w:uiPriority w:val="21"/>
    <w:qFormat/>
    <w:rsid w:val="004147D3"/>
    <w:rPr>
      <w:i/>
      <w:iCs/>
      <w:color w:val="4472C4" w:themeColor="accent1"/>
    </w:rPr>
  </w:style>
  <w:style w:type="character" w:styleId="HTMLCode">
    <w:name w:val="HTML Code"/>
    <w:basedOn w:val="DefaultParagraphFont"/>
    <w:uiPriority w:val="99"/>
    <w:semiHidden/>
    <w:unhideWhenUsed/>
    <w:rsid w:val="00AA1954"/>
    <w:rPr>
      <w:rFonts w:ascii="Courier New" w:eastAsia="Times New Roman" w:hAnsi="Courier New" w:cs="Courier New"/>
      <w:sz w:val="20"/>
      <w:szCs w:val="20"/>
    </w:rPr>
  </w:style>
  <w:style w:type="character" w:customStyle="1" w:styleId="In-LineCommandSyntax">
    <w:name w:val="In-Line Command Syntax"/>
    <w:basedOn w:val="DefaultParagraphFont"/>
    <w:uiPriority w:val="1"/>
    <w:qFormat/>
    <w:rsid w:val="0066568D"/>
    <w:rPr>
      <w:rFonts w:ascii="Consolas" w:hAnsi="Consolas"/>
      <w:color w:val="404040" w:themeColor="text1" w:themeTint="BF"/>
      <w:sz w:val="22"/>
      <w:bdr w:val="none" w:sz="0" w:space="0" w:color="auto"/>
      <w:shd w:val="clear" w:color="auto" w:fill="F1F3F4"/>
    </w:rPr>
  </w:style>
  <w:style w:type="paragraph" w:customStyle="1" w:styleId="PythonComment">
    <w:name w:val="PythonComment"/>
    <w:basedOn w:val="Command-linesyntax"/>
    <w:qFormat/>
    <w:rsid w:val="00FD750F"/>
    <w:rPr>
      <w:b/>
      <w:bCs/>
      <w:color w:val="538135" w:themeColor="accent6" w:themeShade="BF"/>
    </w:rPr>
  </w:style>
  <w:style w:type="paragraph" w:styleId="Header">
    <w:name w:val="header"/>
    <w:basedOn w:val="Normal"/>
    <w:link w:val="Head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60AD0"/>
    <w:rPr>
      <w:rFonts w:ascii="Calibri" w:eastAsia="Times New Roman" w:hAnsi="Calibri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60AD0"/>
    <w:rPr>
      <w:rFonts w:ascii="Calibri" w:eastAsia="Times New Roman" w:hAnsi="Calibri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Carmichael\OneDrive%20-%20ECPI%20University\Documents%20-%20Product%20Development\Guidelines%20and%20Resources\Templates\Lab%20Repor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20" ma:contentTypeDescription="Create a new document." ma:contentTypeScope="" ma:versionID="c4ee6c6961591c1a63add96d4ce05241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b2274d1538facf08196bf0511423859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Props1.xml><?xml version="1.0" encoding="utf-8"?>
<ds:datastoreItem xmlns:ds="http://schemas.openxmlformats.org/officeDocument/2006/customXml" ds:itemID="{77991735-DCD3-45B1-A011-77EB6015DA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26566C-B70D-434F-8BEF-49A0D689C4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BF1CE46-C6C6-4A06-ACD6-BFE7A5A034B4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Lab Report Template</Template>
  <TotalTime>24</TotalTime>
  <Pages>2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Carrie Carmichael</dc:creator>
  <cp:keywords/>
  <dc:description/>
  <cp:lastModifiedBy>Tevin Donegan (Online)</cp:lastModifiedBy>
  <cp:revision>16</cp:revision>
  <cp:lastPrinted>2021-03-11T13:09:00Z</cp:lastPrinted>
  <dcterms:created xsi:type="dcterms:W3CDTF">2025-06-11T15:49:00Z</dcterms:created>
  <dcterms:modified xsi:type="dcterms:W3CDTF">2026-09-04T21:06:00Z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